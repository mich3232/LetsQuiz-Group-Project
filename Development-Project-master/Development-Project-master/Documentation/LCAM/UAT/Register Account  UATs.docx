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 w14:paraId="349241A1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42ED8AD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3B5E02" w14:textId="77777777"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 w14:paraId="2ED744D4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EC7B3A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04053B0" w14:textId="77777777"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 w14:paraId="4DD1BBDB" w14:textId="77777777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785435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432AE8" w14:textId="77777777"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 w14:paraId="0D21A9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220958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A43212" w14:textId="1A18873F" w:rsidR="00B2544B" w:rsidRPr="009B3DFA" w:rsidRDefault="00E85E2F" w:rsidP="00EA4DB3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</w:p>
        </w:tc>
      </w:tr>
      <w:tr w:rsidR="00E303EF" w14:paraId="11B260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F6D2F4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BBCCF2" w14:textId="77777777"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 w:rsidRPr="00471D18" w14:paraId="5C255412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9B022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bookmarkStart w:id="0" w:name="_GoBack" w:colFirst="2" w:colLast="2"/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56B1DC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25F236E4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58309DDF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bookmarkEnd w:id="0"/>
      <w:tr w:rsidR="00536681" w14:paraId="3C2611B0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F170B23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212F3F6" w14:textId="77777777"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 w14:paraId="38B0139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B81674E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4E64D10F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0CB50F5C" w14:textId="77777777"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191AE6E9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38192BBF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 w14:paraId="47CFFC5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55EC02C2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5A32BF31" w14:textId="77777777"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14:paraId="67DD9829" w14:textId="77777777"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3B23432C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2D4C68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DF1585" w14:paraId="6CF7D319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1102EEF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E54970" w14:textId="77777777"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5B3F1385" w14:textId="77777777"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1DDCBA3F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7E1D01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0F12CB" w14:paraId="3F87D6F0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A6A4563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59F4E8F7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14:paraId="239A2B44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6C7A99E1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6E4633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03CCD141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94D88CE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E863BF4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4EB6AF72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51757DE8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36C10CA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71657707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6384631B" w14:textId="77777777"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8DB015C" w14:textId="77777777"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14:paraId="34D01E9C" w14:textId="77777777"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14:paraId="2F3307A3" w14:textId="77777777"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3B8BE32" w14:textId="77777777"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 w14:paraId="52B1B9EE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C9432D7" w14:textId="77777777"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6F4024" w14:textId="77777777"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14:paraId="12FC7D59" w14:textId="77777777"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14:paraId="7B6171C1" w14:textId="77777777"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45602AE" w14:textId="77777777" w:rsidR="00AE67C8" w:rsidRDefault="00AE67C8" w:rsidP="00AE67C8">
            <w:pPr>
              <w:pStyle w:val="RowHeadings"/>
              <w:spacing w:before="80" w:after="80"/>
            </w:pPr>
          </w:p>
        </w:tc>
      </w:tr>
    </w:tbl>
    <w:p w14:paraId="0736CECF" w14:textId="77777777"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14:paraId="48FD99F3" w14:textId="77777777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CA88B87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14:paraId="7DA213FE" w14:textId="77777777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407EC4C" w14:textId="77777777"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F010476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5150F70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FE1D2B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6B1E085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F4FB8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14:paraId="61C2ED91" w14:textId="77777777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DE5E26C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072C197D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41DA722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74592BC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1BF1A905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20EDE6F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1CDEE340" w14:textId="77777777" w:rsidTr="004E2328">
        <w:tc>
          <w:tcPr>
            <w:tcW w:w="2414" w:type="dxa"/>
            <w:shd w:val="clear" w:color="auto" w:fill="E0E0E0"/>
          </w:tcPr>
          <w:p w14:paraId="0E20D15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lastRenderedPageBreak/>
              <w:t>Email</w:t>
            </w:r>
          </w:p>
        </w:tc>
        <w:tc>
          <w:tcPr>
            <w:tcW w:w="1944" w:type="dxa"/>
            <w:shd w:val="clear" w:color="auto" w:fill="auto"/>
          </w:tcPr>
          <w:p w14:paraId="1C0B74CF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14:paraId="7E8CF53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0A9801B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1A435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3B8353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7BFA70BF" w14:textId="77777777" w:rsidTr="004E2328">
        <w:tc>
          <w:tcPr>
            <w:tcW w:w="2414" w:type="dxa"/>
            <w:shd w:val="clear" w:color="auto" w:fill="E0E0E0"/>
          </w:tcPr>
          <w:p w14:paraId="2DC0CC08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14:paraId="58600C7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77CAD9E0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3C156827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C496AB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47900AC8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4377C713" w14:textId="77777777" w:rsidTr="004E2328">
        <w:trPr>
          <w:trHeight w:val="440"/>
        </w:trPr>
        <w:tc>
          <w:tcPr>
            <w:tcW w:w="2414" w:type="dxa"/>
            <w:shd w:val="clear" w:color="auto" w:fill="E0E0E0"/>
          </w:tcPr>
          <w:p w14:paraId="51C44446" w14:textId="77777777"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14:paraId="717C190E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40DA0FF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8A27316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B25C0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269E4B5" w14:textId="77777777" w:rsidR="004E2328" w:rsidRDefault="004E2328" w:rsidP="004E2328">
            <w:pPr>
              <w:pStyle w:val="bp"/>
              <w:spacing w:before="0" w:after="0"/>
            </w:pPr>
          </w:p>
        </w:tc>
      </w:tr>
    </w:tbl>
    <w:p w14:paraId="651CFD24" w14:textId="77777777" w:rsidR="00A37650" w:rsidRDefault="00620BDD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 w14:anchorId="5D655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322.5pt">
            <v:imagedata r:id="rId8" o:title="2018-05-19_18-18-24"/>
          </v:shape>
        </w:pict>
      </w:r>
    </w:p>
    <w:p w14:paraId="242834BB" w14:textId="77777777" w:rsidR="000724F0" w:rsidRDefault="000724F0" w:rsidP="00780A9A">
      <w:pPr>
        <w:pStyle w:val="bp"/>
        <w:spacing w:before="0" w:after="0"/>
        <w:rPr>
          <w:color w:val="0000FF"/>
        </w:rPr>
      </w:pPr>
    </w:p>
    <w:p w14:paraId="357BBDEE" w14:textId="77777777"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r w:rsidR="00C62812">
        <w:t>asterisk</w:t>
      </w:r>
    </w:p>
    <w:p w14:paraId="67321EB0" w14:textId="77777777" w:rsidR="009B3DFA" w:rsidRDefault="009B3DFA" w:rsidP="00374830">
      <w:pPr>
        <w:pStyle w:val="bp"/>
        <w:spacing w:before="0" w:after="0"/>
      </w:pPr>
    </w:p>
    <w:p w14:paraId="08D02DD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14:paraId="0C21389C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57C4EA7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E22E90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14:paraId="1B97EFDF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857A8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BAA6A6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14:paraId="6C6BCAA0" w14:textId="77777777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ED9EF04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B33E59" w14:textId="77777777"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14:paraId="75DEB21D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49445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4291C2" w14:textId="5109D478" w:rsidR="00AE67C8" w:rsidRPr="009B3DFA" w:rsidRDefault="00AE67C8" w:rsidP="00AE67C8">
            <w:pPr>
              <w:pStyle w:val="bp"/>
            </w:pPr>
            <w:r w:rsidRPr="009B3DFA">
              <w:t>Register screen must be open</w:t>
            </w:r>
          </w:p>
        </w:tc>
      </w:tr>
      <w:tr w:rsidR="00AE67C8" w:rsidRPr="009B3DFA" w14:paraId="78BF153E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63FF4A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45A45B" w14:textId="77777777"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14:paraId="4026AA95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59ED1B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E09D1E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6BF86BDA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344E6FE0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14:paraId="56C4D58C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66AF78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A721B3" w14:textId="77777777"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14:paraId="74701EC9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8415012" w14:textId="77777777"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5CA9B82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760B76E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E677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F344CB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14:paraId="64475644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C59ED19" w14:textId="77777777"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0E99718" w14:textId="77777777"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14:paraId="4C566AB4" w14:textId="77777777"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14:paraId="2A486651" w14:textId="77777777"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89EC9F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1FC56BFC" w14:textId="77777777" w:rsidR="009B3DFA" w:rsidRDefault="009B3DFA" w:rsidP="00374830">
      <w:pPr>
        <w:pStyle w:val="bp"/>
        <w:spacing w:before="0" w:after="0"/>
      </w:pPr>
    </w:p>
    <w:p w14:paraId="73CC70F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14:paraId="7C456E5F" w14:textId="77777777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517C74C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14:paraId="1B069A2D" w14:textId="77777777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EA82275" w14:textId="77777777"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3EA45D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347706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C708F4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AF6883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492469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14:paraId="1C055C4E" w14:textId="77777777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14:paraId="67557581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89C8CD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E952BD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17F693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5B3E0B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680143" w14:textId="77777777" w:rsidR="00AE67C8" w:rsidRDefault="00AE67C8" w:rsidP="00AE67C8">
            <w:pPr>
              <w:pStyle w:val="bp"/>
              <w:spacing w:before="0" w:after="0"/>
            </w:pPr>
          </w:p>
        </w:tc>
      </w:tr>
      <w:tr w:rsidR="00715024" w14:paraId="5EA63E5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14B2E492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2DF76C6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806DAE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A0892D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5F5B0B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D897DA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5123AD8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2AB2852B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1DAB9C3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5B958CE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134C45D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020894B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2B3FFEEE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14FE5FD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60C4EF4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7E1D665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48EB093E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BCE64D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8006E3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3911E9C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21371844" w14:textId="77777777" w:rsidR="009B3DFA" w:rsidRDefault="009B3DFA" w:rsidP="00374830">
      <w:pPr>
        <w:pStyle w:val="bp"/>
        <w:spacing w:before="0" w:after="0"/>
      </w:pPr>
    </w:p>
    <w:p w14:paraId="59AABE32" w14:textId="77777777" w:rsidR="009B3DFA" w:rsidRDefault="009B3DFA" w:rsidP="00374830">
      <w:pPr>
        <w:pStyle w:val="bp"/>
        <w:spacing w:before="0" w:after="0"/>
      </w:pPr>
    </w:p>
    <w:p w14:paraId="064F67AC" w14:textId="77777777"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13A43587" wp14:editId="1DA643FA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ED5A" w14:textId="77777777" w:rsidR="009B3DFA" w:rsidRDefault="009B3DFA" w:rsidP="00374830">
      <w:pPr>
        <w:pStyle w:val="bp"/>
        <w:spacing w:before="0" w:after="0"/>
      </w:pPr>
    </w:p>
    <w:p w14:paraId="1BC6748F" w14:textId="77777777"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14:paraId="277243C7" w14:textId="77777777" w:rsidR="009B3DFA" w:rsidRDefault="009B3DFA" w:rsidP="00374830">
      <w:pPr>
        <w:pStyle w:val="bp"/>
        <w:spacing w:before="0" w:after="0"/>
      </w:pPr>
    </w:p>
    <w:p w14:paraId="659EFB1D" w14:textId="77777777" w:rsidR="009B3DFA" w:rsidRDefault="009B3DFA" w:rsidP="00374830">
      <w:pPr>
        <w:pStyle w:val="bp"/>
        <w:spacing w:before="0" w:after="0"/>
      </w:pPr>
    </w:p>
    <w:p w14:paraId="1F146EDD" w14:textId="77777777" w:rsidR="009B3DFA" w:rsidRDefault="009B3DFA" w:rsidP="00374830">
      <w:pPr>
        <w:pStyle w:val="bp"/>
        <w:spacing w:before="0" w:after="0"/>
      </w:pPr>
    </w:p>
    <w:p w14:paraId="6DEDDA44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14:paraId="383FBC5D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8DB559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E870C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14:paraId="0E4F37D0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02A0FE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B1F6A0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14:paraId="7567083F" w14:textId="77777777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01CE6B4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CB4D73" w14:textId="77777777"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14:paraId="1DF7B738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4401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0A844B" w14:textId="77777777" w:rsidR="00715024" w:rsidRDefault="00715024" w:rsidP="00715024">
            <w:r w:rsidRPr="00CE781D">
              <w:t>Register screen must be open</w:t>
            </w:r>
          </w:p>
          <w:p w14:paraId="00823353" w14:textId="0128ECFE" w:rsidR="00715024" w:rsidRPr="00CE781D" w:rsidRDefault="00715024" w:rsidP="00715024"/>
        </w:tc>
      </w:tr>
      <w:tr w:rsidR="00715024" w14:paraId="43D236FF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33C9E6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796EB6C" w14:textId="77777777"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14:paraId="5A65E6A8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294A748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E25C68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45FFE74F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0559A043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14:paraId="53E5D09C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24E9D57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F6D211" w14:textId="77777777"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14:paraId="536781A3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280C305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0C66233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25B1E7AA" w14:textId="77777777"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51133E2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700037BF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14:paraId="19CD635F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14:paraId="44E52FBE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27656A96" w14:textId="77777777"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14:paraId="78B6B8CE" w14:textId="77777777"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14:paraId="14DCBF82" w14:textId="77777777"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14:paraId="73AB9DB0" w14:textId="77777777" w:rsidR="00715024" w:rsidRDefault="00715024" w:rsidP="00715024">
            <w:pPr>
              <w:pStyle w:val="RowHeadings"/>
              <w:spacing w:before="80" w:after="80"/>
            </w:pPr>
          </w:p>
        </w:tc>
      </w:tr>
    </w:tbl>
    <w:p w14:paraId="776A05DB" w14:textId="77777777" w:rsidR="009B3DFA" w:rsidRDefault="009B3DFA" w:rsidP="00374830">
      <w:pPr>
        <w:pStyle w:val="bp"/>
        <w:spacing w:before="0" w:after="0"/>
      </w:pPr>
    </w:p>
    <w:p w14:paraId="396F944D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14:paraId="751239D2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8991DA0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14:paraId="6E507CA3" w14:textId="77777777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7411E0E" w14:textId="77777777"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2AE729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2F533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3B56F2F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7726C2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169B4C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14:paraId="3326B54D" w14:textId="77777777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20CA7BBE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12F9EBB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8D3733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02F8BCC3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B6E30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6D56B9E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3308CC7E" w14:textId="77777777" w:rsidTr="00715024">
        <w:tc>
          <w:tcPr>
            <w:tcW w:w="2417" w:type="dxa"/>
            <w:shd w:val="clear" w:color="auto" w:fill="E0E0E0"/>
          </w:tcPr>
          <w:p w14:paraId="6F06117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14:paraId="56D97299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14:paraId="6F0E4C6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2959F5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10EFF7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76B1B73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3B3C09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7399BCB6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6BE98222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7832417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B0680D2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388C53F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103A3E8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062E250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51F03B5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08226F2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2C0FC5A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741E42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7F96A5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6715DF4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334F0051" w14:textId="77777777" w:rsidR="009B3DFA" w:rsidRDefault="009B3DFA" w:rsidP="00374830">
      <w:pPr>
        <w:pStyle w:val="bp"/>
        <w:spacing w:before="0" w:after="0"/>
      </w:pPr>
    </w:p>
    <w:p w14:paraId="78CBF28C" w14:textId="77777777" w:rsidR="009B3DFA" w:rsidRDefault="009B3DFA" w:rsidP="00374830">
      <w:pPr>
        <w:pStyle w:val="bp"/>
        <w:spacing w:before="0" w:after="0"/>
      </w:pPr>
    </w:p>
    <w:p w14:paraId="4324DDDE" w14:textId="77777777" w:rsidR="009B3DFA" w:rsidRDefault="009B3DFA" w:rsidP="00374830">
      <w:pPr>
        <w:pStyle w:val="bp"/>
        <w:spacing w:before="0" w:after="0"/>
      </w:pPr>
    </w:p>
    <w:p w14:paraId="786074F9" w14:textId="77777777" w:rsidR="009B3DFA" w:rsidRDefault="009B3DFA" w:rsidP="00374830">
      <w:pPr>
        <w:pStyle w:val="bp"/>
        <w:spacing w:before="0" w:after="0"/>
      </w:pPr>
    </w:p>
    <w:p w14:paraId="277460CE" w14:textId="77777777" w:rsidR="009B3DFA" w:rsidRDefault="009B3DFA" w:rsidP="00374830">
      <w:pPr>
        <w:pStyle w:val="bp"/>
        <w:spacing w:before="0" w:after="0"/>
      </w:pPr>
    </w:p>
    <w:p w14:paraId="36B28B7D" w14:textId="77777777" w:rsidR="009B3DFA" w:rsidRDefault="009B3DFA" w:rsidP="00374830">
      <w:pPr>
        <w:pStyle w:val="bp"/>
        <w:spacing w:before="0" w:after="0"/>
      </w:pPr>
    </w:p>
    <w:p w14:paraId="7A9E0D47" w14:textId="77777777" w:rsidR="009B3DFA" w:rsidRDefault="00471D18" w:rsidP="00374830">
      <w:pPr>
        <w:pStyle w:val="bp"/>
        <w:spacing w:before="0" w:after="0"/>
      </w:pPr>
      <w:r>
        <w:pict w14:anchorId="0E8A8FB0">
          <v:shape id="_x0000_i1026" type="#_x0000_t75" style="width:207.75pt;height:373.5pt">
            <v:imagedata r:id="rId13" o:title="2018-05-19_19-08-26"/>
          </v:shape>
        </w:pict>
      </w:r>
    </w:p>
    <w:p w14:paraId="1C7058F4" w14:textId="77777777" w:rsidR="009B3DFA" w:rsidRDefault="009B3DFA" w:rsidP="00374830">
      <w:pPr>
        <w:pStyle w:val="bp"/>
        <w:spacing w:before="0" w:after="0"/>
      </w:pPr>
    </w:p>
    <w:p w14:paraId="1D113B5F" w14:textId="77777777" w:rsidR="009B3DFA" w:rsidRDefault="000724F0" w:rsidP="00374830">
      <w:pPr>
        <w:pStyle w:val="bp"/>
        <w:spacing w:before="0" w:after="0"/>
      </w:pPr>
      <w:r>
        <w:t>Email empty error message displayed</w:t>
      </w:r>
    </w:p>
    <w:p w14:paraId="391F5DDD" w14:textId="77777777" w:rsidR="009B3DFA" w:rsidRDefault="009B3DFA" w:rsidP="00374830">
      <w:pPr>
        <w:pStyle w:val="bp"/>
        <w:spacing w:before="0" w:after="0"/>
      </w:pPr>
    </w:p>
    <w:p w14:paraId="0360C387" w14:textId="77777777" w:rsidR="009B3DFA" w:rsidRDefault="009B3DFA" w:rsidP="00374830">
      <w:pPr>
        <w:pStyle w:val="bp"/>
        <w:spacing w:before="0" w:after="0"/>
      </w:pPr>
    </w:p>
    <w:p w14:paraId="3239B629" w14:textId="77777777"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14:paraId="5820C5A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B0E0B7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DC07B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14:paraId="0E6E82A6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C4A9CA2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67E950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14:paraId="0B5B515D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096D2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279A67" w14:textId="77777777"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14:paraId="6E24337C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4D1EA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9D932F" w14:textId="77777777"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14:paraId="2EE1652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D80BD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4B113E" w14:textId="77777777"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14:paraId="4F5F9367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7F20C51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BCF4B07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1A7E2F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76024009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14:paraId="0F143653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0A6B342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637A07A" w14:textId="77777777"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14:paraId="2F0D35D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574C501" w14:textId="77777777"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3BB6695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FF40E5D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7E4D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657405BE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14:paraId="12843DE7" w14:textId="77777777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28D787EC" w14:textId="77777777"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6F862426" w14:textId="77777777"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14:paraId="0825C796" w14:textId="77777777"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14:paraId="2C6669AF" w14:textId="77777777"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FF12E25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76476F27" w14:textId="77777777" w:rsidR="00FC06BC" w:rsidRDefault="00FC06BC" w:rsidP="00374830">
      <w:pPr>
        <w:pStyle w:val="bp"/>
        <w:spacing w:before="0" w:after="0"/>
      </w:pPr>
    </w:p>
    <w:p w14:paraId="2D8019C3" w14:textId="77777777"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14:paraId="2BB98929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6692B94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14:paraId="200441D8" w14:textId="77777777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7CFACCF" w14:textId="77777777"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5253C8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9074F1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E3103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1F25046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7FE40AE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14:paraId="3C6F0113" w14:textId="77777777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5E5EC98B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14:paraId="7566BDAC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1876A1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42FCEE4F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7C4F284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3C8764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077DE5A7" w14:textId="77777777" w:rsidTr="00715024">
        <w:tc>
          <w:tcPr>
            <w:tcW w:w="2414" w:type="dxa"/>
            <w:shd w:val="clear" w:color="auto" w:fill="E0E0E0"/>
          </w:tcPr>
          <w:p w14:paraId="098909FA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14:paraId="695067A7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14:paraId="4CA55579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7DCCDAB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36EED367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330F043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397A9756" w14:textId="77777777" w:rsidTr="00715024">
        <w:trPr>
          <w:trHeight w:val="413"/>
        </w:trPr>
        <w:tc>
          <w:tcPr>
            <w:tcW w:w="2414" w:type="dxa"/>
            <w:shd w:val="clear" w:color="auto" w:fill="E0E0E0"/>
          </w:tcPr>
          <w:p w14:paraId="03DFEAB3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14:paraId="403B93E2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48A51EE5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19F095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4D351EE6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9EF396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6F8168B8" w14:textId="77777777" w:rsidTr="00715024">
        <w:trPr>
          <w:trHeight w:val="422"/>
        </w:trPr>
        <w:tc>
          <w:tcPr>
            <w:tcW w:w="2414" w:type="dxa"/>
            <w:shd w:val="clear" w:color="auto" w:fill="E0E0E0"/>
          </w:tcPr>
          <w:p w14:paraId="2F0C9370" w14:textId="77777777"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14:paraId="1080F752" w14:textId="77777777"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3E9CD124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21102F7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4F8C1F8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5635F83F" w14:textId="77777777" w:rsidR="0016608B" w:rsidRDefault="0016608B" w:rsidP="006E6AD3">
            <w:pPr>
              <w:pStyle w:val="bp"/>
              <w:spacing w:before="0" w:after="0"/>
            </w:pPr>
          </w:p>
        </w:tc>
      </w:tr>
    </w:tbl>
    <w:p w14:paraId="529B40E5" w14:textId="77777777" w:rsidR="00FC06BC" w:rsidRDefault="00FC06BC" w:rsidP="00374830">
      <w:pPr>
        <w:pStyle w:val="bp"/>
        <w:spacing w:before="0" w:after="0"/>
      </w:pPr>
    </w:p>
    <w:p w14:paraId="29157A51" w14:textId="77777777" w:rsidR="0016608B" w:rsidRDefault="0016608B" w:rsidP="00374830">
      <w:pPr>
        <w:pStyle w:val="bp"/>
        <w:spacing w:before="0" w:after="0"/>
      </w:pPr>
    </w:p>
    <w:p w14:paraId="38024932" w14:textId="77777777" w:rsidR="00715024" w:rsidRDefault="00471D18" w:rsidP="00374830">
      <w:pPr>
        <w:pStyle w:val="bp"/>
        <w:spacing w:before="0" w:after="0"/>
      </w:pPr>
      <w:r>
        <w:lastRenderedPageBreak/>
        <w:pict w14:anchorId="74B6F973">
          <v:shape id="_x0000_i1027" type="#_x0000_t75" style="width:218.25pt;height:384pt">
            <v:imagedata r:id="rId14" o:title="2018-05-19_19-13-03"/>
          </v:shape>
        </w:pict>
      </w:r>
    </w:p>
    <w:p w14:paraId="4ABEDFDA" w14:textId="77777777" w:rsidR="00715024" w:rsidRDefault="00715024" w:rsidP="00374830">
      <w:pPr>
        <w:pStyle w:val="bp"/>
        <w:spacing w:before="0" w:after="0"/>
      </w:pPr>
    </w:p>
    <w:p w14:paraId="179E7C20" w14:textId="77777777"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14:paraId="25921B8A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0C8781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B73C54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14:paraId="2F9F48A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37395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A0F336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14:paraId="637DD39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2965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3D79FE" w14:textId="77777777"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14:paraId="62F00003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2A811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A8707C" w14:textId="77777777"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14:paraId="27471A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3D716C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C34F927" w14:textId="77777777"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14:paraId="2213B844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D03EFE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0D93B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48E83CED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1076367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14:paraId="24989A4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6990BE0D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D7DF26" w14:textId="77777777"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14:paraId="60B4E41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D62ADB9" w14:textId="77777777"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DAF3A39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6595008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0B602D0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03AB6100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14:paraId="73E3CAA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9FFF55" w14:textId="77777777"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132EB5" w14:textId="77777777"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14:paraId="61F38C86" w14:textId="77777777"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14:paraId="5762E86A" w14:textId="77777777"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87B0E64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4E3191B" w14:textId="77777777" w:rsidR="0016608B" w:rsidRDefault="0016608B" w:rsidP="00374830">
      <w:pPr>
        <w:pStyle w:val="bp"/>
        <w:spacing w:before="0" w:after="0"/>
      </w:pPr>
    </w:p>
    <w:p w14:paraId="1746D496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14:paraId="6FBBC6C0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35645A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40118639" w14:textId="77777777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C4A9D7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B45AC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20B243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07913FE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00D217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A88758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14:paraId="63D8E9E3" w14:textId="77777777" w:rsidTr="006E6AD3">
        <w:tc>
          <w:tcPr>
            <w:tcW w:w="2409" w:type="dxa"/>
            <w:shd w:val="clear" w:color="auto" w:fill="E0E0E0"/>
          </w:tcPr>
          <w:p w14:paraId="7B570BCD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556CA22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43963EA3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5EDC615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DD50FC9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CB6B1C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11D63FCF" w14:textId="77777777" w:rsidTr="006E6AD3">
        <w:tc>
          <w:tcPr>
            <w:tcW w:w="2409" w:type="dxa"/>
            <w:shd w:val="clear" w:color="auto" w:fill="E0E0E0"/>
          </w:tcPr>
          <w:p w14:paraId="139185B4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50C314DE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14:paraId="670477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6DC2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5ACFCF2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14C2938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00555A0C" w14:textId="77777777" w:rsidTr="006E6AD3">
        <w:tc>
          <w:tcPr>
            <w:tcW w:w="2409" w:type="dxa"/>
            <w:shd w:val="clear" w:color="auto" w:fill="E0E0E0"/>
          </w:tcPr>
          <w:p w14:paraId="635AA26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14:paraId="2715C1E2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08BBBAD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FCA03B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A9BB926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131AA5BF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CC78FD" w14:paraId="605F512D" w14:textId="77777777" w:rsidTr="006E6AD3">
        <w:tc>
          <w:tcPr>
            <w:tcW w:w="2409" w:type="dxa"/>
            <w:shd w:val="clear" w:color="auto" w:fill="E0E0E0"/>
          </w:tcPr>
          <w:p w14:paraId="656C20A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14:paraId="002E6E09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14:paraId="10400153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27F8D85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264EA48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7CBCAF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43BA0FC0" w14:textId="77777777" w:rsidR="00CC78FD" w:rsidRDefault="00CC78FD" w:rsidP="00374830">
      <w:pPr>
        <w:pStyle w:val="bp"/>
        <w:spacing w:before="0" w:after="0"/>
      </w:pPr>
    </w:p>
    <w:p w14:paraId="53FB21E0" w14:textId="77777777" w:rsidR="00CC78FD" w:rsidRDefault="00CC78FD" w:rsidP="00374830">
      <w:pPr>
        <w:pStyle w:val="bp"/>
        <w:spacing w:before="0" w:after="0"/>
      </w:pPr>
    </w:p>
    <w:p w14:paraId="644F6225" w14:textId="77777777" w:rsidR="00CC78FD" w:rsidRDefault="00CC78FD" w:rsidP="00374830">
      <w:pPr>
        <w:pStyle w:val="bp"/>
        <w:spacing w:before="0" w:after="0"/>
      </w:pPr>
    </w:p>
    <w:p w14:paraId="54750220" w14:textId="77777777" w:rsidR="00CC78FD" w:rsidRDefault="00CC78FD" w:rsidP="00374830">
      <w:pPr>
        <w:pStyle w:val="bp"/>
        <w:spacing w:before="0" w:after="0"/>
      </w:pPr>
    </w:p>
    <w:p w14:paraId="27DF79EA" w14:textId="77777777" w:rsidR="00E71A40" w:rsidRDefault="00E71A40" w:rsidP="00374830">
      <w:pPr>
        <w:pStyle w:val="bp"/>
        <w:spacing w:before="0" w:after="0"/>
      </w:pPr>
    </w:p>
    <w:p w14:paraId="4354DC40" w14:textId="77777777" w:rsidR="00E71A40" w:rsidRDefault="00E71A40" w:rsidP="00374830">
      <w:pPr>
        <w:pStyle w:val="bp"/>
        <w:spacing w:before="0" w:after="0"/>
      </w:pPr>
    </w:p>
    <w:p w14:paraId="29925FB7" w14:textId="77777777" w:rsidR="00E71A40" w:rsidRDefault="00E71A40" w:rsidP="00374830">
      <w:pPr>
        <w:pStyle w:val="bp"/>
        <w:spacing w:before="0" w:after="0"/>
      </w:pPr>
    </w:p>
    <w:p w14:paraId="6F6EA880" w14:textId="77777777" w:rsidR="00E71A40" w:rsidRDefault="00E71A40" w:rsidP="00374830">
      <w:pPr>
        <w:pStyle w:val="bp"/>
        <w:spacing w:before="0" w:after="0"/>
      </w:pPr>
    </w:p>
    <w:p w14:paraId="0343191C" w14:textId="77777777" w:rsidR="00E71A40" w:rsidRDefault="00E71A40" w:rsidP="00374830">
      <w:pPr>
        <w:pStyle w:val="bp"/>
        <w:spacing w:before="0" w:after="0"/>
      </w:pPr>
    </w:p>
    <w:p w14:paraId="4026FC26" w14:textId="77777777" w:rsidR="00E71A40" w:rsidRDefault="00E71A40" w:rsidP="00374830">
      <w:pPr>
        <w:pStyle w:val="bp"/>
        <w:spacing w:before="0" w:after="0"/>
      </w:pPr>
    </w:p>
    <w:p w14:paraId="32A40165" w14:textId="77777777" w:rsidR="00E71A40" w:rsidRDefault="00E71A40" w:rsidP="00374830">
      <w:pPr>
        <w:pStyle w:val="bp"/>
        <w:spacing w:before="0" w:after="0"/>
      </w:pPr>
    </w:p>
    <w:p w14:paraId="58D64406" w14:textId="77777777"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 wp14:anchorId="2A8C988E" wp14:editId="6EC54917">
            <wp:extent cx="2600993" cy="4714875"/>
            <wp:effectExtent l="0" t="0" r="8890" b="0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62" cy="4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8D32" w14:textId="77777777" w:rsidR="00E71A40" w:rsidRDefault="00E71A40" w:rsidP="00374830">
      <w:pPr>
        <w:pStyle w:val="bp"/>
        <w:spacing w:before="0" w:after="0"/>
      </w:pPr>
    </w:p>
    <w:p w14:paraId="29C18A09" w14:textId="77777777" w:rsidR="00E71A40" w:rsidRDefault="000724F0" w:rsidP="00374830">
      <w:pPr>
        <w:pStyle w:val="bp"/>
        <w:spacing w:before="0" w:after="0"/>
      </w:pPr>
      <w:r>
        <w:t xml:space="preserve">Second password </w:t>
      </w:r>
      <w:r w:rsidR="0073593C">
        <w:t>empty error</w:t>
      </w:r>
      <w:r>
        <w:t xml:space="preserve"> message displayed</w:t>
      </w:r>
    </w:p>
    <w:p w14:paraId="00D95111" w14:textId="77777777" w:rsidR="00E71A40" w:rsidRDefault="00E71A40" w:rsidP="00374830">
      <w:pPr>
        <w:pStyle w:val="bp"/>
        <w:spacing w:before="0" w:after="0"/>
      </w:pPr>
    </w:p>
    <w:p w14:paraId="2C07ABD4" w14:textId="77777777" w:rsidR="00E71A40" w:rsidRDefault="00E71A40" w:rsidP="00374830">
      <w:pPr>
        <w:pStyle w:val="bp"/>
        <w:spacing w:before="0" w:after="0"/>
      </w:pPr>
    </w:p>
    <w:p w14:paraId="3D57B5C4" w14:textId="77777777" w:rsidR="00E71A40" w:rsidRDefault="00E71A40" w:rsidP="00374830">
      <w:pPr>
        <w:pStyle w:val="bp"/>
        <w:spacing w:before="0" w:after="0"/>
      </w:pPr>
    </w:p>
    <w:p w14:paraId="68E4E5B2" w14:textId="77777777"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1165"/>
        <w:gridCol w:w="2273"/>
        <w:gridCol w:w="30"/>
        <w:gridCol w:w="2686"/>
        <w:gridCol w:w="5596"/>
        <w:gridCol w:w="714"/>
        <w:gridCol w:w="714"/>
      </w:tblGrid>
      <w:tr w:rsidR="00CC78FD" w:rsidRPr="00CC78FD" w14:paraId="6A7D71D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04CDCB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D4143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14:paraId="745A77E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844DE4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AD24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14:paraId="4057E5D1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DB7D09C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CAC0EC" w14:textId="77777777"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14:paraId="35D2A96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71852BA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2A6E34" w14:textId="77777777"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14:paraId="3EBAC112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A3041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DA2B45" w14:textId="77777777"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14:paraId="1117D00C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8DA290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A22BAD" w14:textId="77777777" w:rsidR="00CC78FD" w:rsidRPr="00F0644A" w:rsidRDefault="00F0644A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commentRangeStart w:id="1"/>
            <w:commentRangeStart w:id="2"/>
            <w:r w:rsidRPr="00F0644A">
              <w:rPr>
                <w:b/>
                <w:bCs/>
                <w:color w:val="FF0000"/>
              </w:rPr>
              <w:t xml:space="preserve">Round 1 </w:t>
            </w:r>
            <w:r w:rsidR="003C4CAE" w:rsidRPr="00F0644A">
              <w:rPr>
                <w:b/>
                <w:bCs/>
                <w:color w:val="FF0000"/>
              </w:rPr>
              <w:t>Test failed it logged tester2 in</w:t>
            </w:r>
            <w:commentRangeEnd w:id="1"/>
            <w:r w:rsidR="00B76FE7">
              <w:rPr>
                <w:rStyle w:val="CommentReference"/>
              </w:rPr>
              <w:commentReference w:id="1"/>
            </w:r>
            <w:commentRangeEnd w:id="2"/>
            <w:r w:rsidR="004F604A">
              <w:rPr>
                <w:rStyle w:val="CommentReference"/>
              </w:rPr>
              <w:commentReference w:id="2"/>
            </w:r>
          </w:p>
          <w:p w14:paraId="317282FC" w14:textId="77777777" w:rsidR="00CC78FD" w:rsidRPr="00FA6249" w:rsidRDefault="00CC78FD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CC78FD" w:rsidRPr="00CC78FD" w14:paraId="08C1895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59950F4F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793752" w14:textId="77777777" w:rsidR="00CC78FD" w:rsidRDefault="003C4CAE" w:rsidP="00571080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  <w:r w:rsidR="009B2271">
              <w:rPr>
                <w:b/>
                <w:bCs/>
                <w:color w:val="FF0000"/>
              </w:rPr>
              <w:t xml:space="preserve">ed first run </w:t>
            </w:r>
          </w:p>
          <w:p w14:paraId="334C14AA" w14:textId="77777777" w:rsidR="00F0644A" w:rsidRPr="00F0644A" w:rsidRDefault="00F0644A" w:rsidP="00571080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CC78FD" w:rsidRPr="00CC78FD" w14:paraId="270068B6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116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3BF72D4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498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62A4F1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CDC330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569FC97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4B02018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5852CE95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55BDE675" w14:textId="77777777" w:rsidR="00CC78FD" w:rsidRPr="00CC78FD" w:rsidRDefault="00F0644A" w:rsidP="00CC78FD">
            <w:pPr>
              <w:pStyle w:val="bp"/>
              <w:spacing w:before="0" w:after="0"/>
              <w:ind w:left="360"/>
            </w:pPr>
            <w:r>
              <w:t xml:space="preserve">Run </w:t>
            </w:r>
            <w:r w:rsidR="00CC78FD">
              <w:t>1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713EF642" w14:textId="77777777"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177A476D" w14:textId="77777777"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4912E768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14:paraId="75444D35" w14:textId="77777777"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  <w:tr w:rsidR="00F0644A" w:rsidRPr="00CC78FD" w14:paraId="2A0BA79A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7BCC0C5B" w14:textId="77777777" w:rsidR="00F0644A" w:rsidRDefault="00F0644A" w:rsidP="00F0644A">
            <w:pPr>
              <w:pStyle w:val="bp"/>
              <w:spacing w:before="0" w:after="0"/>
              <w:ind w:left="360"/>
            </w:pPr>
            <w:r>
              <w:t>Run 2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5E030448" w14:textId="77777777" w:rsidR="00F0644A" w:rsidRPr="00CC78FD" w:rsidRDefault="00F0644A" w:rsidP="00F0644A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34C8167F" w14:textId="77777777" w:rsidR="00F0644A" w:rsidRPr="00CC78FD" w:rsidRDefault="00F0644A" w:rsidP="00F0644A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7B13E5E4" w14:textId="77777777" w:rsidR="00F0644A" w:rsidRPr="00CC78FD" w:rsidRDefault="00F0644A" w:rsidP="00F0644A">
            <w:pPr>
              <w:pStyle w:val="bp"/>
              <w:spacing w:before="0" w:after="0"/>
              <w:rPr>
                <w:b/>
              </w:rPr>
            </w:pPr>
            <w:r w:rsidRPr="00F0644A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676147" w14:textId="77777777" w:rsidR="00F0644A" w:rsidRPr="003C4CAE" w:rsidRDefault="00F0644A" w:rsidP="00F0644A">
            <w:pPr>
              <w:pStyle w:val="bp"/>
              <w:spacing w:before="0" w:after="0"/>
              <w:rPr>
                <w:b/>
                <w:color w:val="FF0000"/>
              </w:rPr>
            </w:pPr>
          </w:p>
        </w:tc>
      </w:tr>
    </w:tbl>
    <w:p w14:paraId="1C298B60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14:paraId="7804DD42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D49FD8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53668776" w14:textId="77777777" w:rsidTr="009B227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DA92B3B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DEC5E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FECC6D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995E52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84CCFB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FB87B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F0644A" w:rsidRPr="00572CE5" w14:paraId="22506ED5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F6788EB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40" w:type="dxa"/>
            <w:tcBorders>
              <w:top w:val="single" w:sz="4" w:space="0" w:color="auto"/>
            </w:tcBorders>
            <w:shd w:val="clear" w:color="auto" w:fill="auto"/>
          </w:tcPr>
          <w:p w14:paraId="61FC6B0C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2BA396BC" w14:textId="77777777" w:rsidR="00F0644A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A68F0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89354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8FD0C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RPr="00572CE5" w14:paraId="2E4FC5C0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B8A112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40" w:type="dxa"/>
            <w:shd w:val="clear" w:color="auto" w:fill="auto"/>
          </w:tcPr>
          <w:p w14:paraId="0007F2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9" w:type="dxa"/>
            <w:shd w:val="clear" w:color="auto" w:fill="auto"/>
          </w:tcPr>
          <w:p w14:paraId="4BE1880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tester3@gmail.com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B63ED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554A2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CCD61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14:paraId="29281BF7" w14:textId="77777777" w:rsidTr="00152531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562237A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0" w:type="dxa"/>
            <w:shd w:val="clear" w:color="auto" w:fill="auto"/>
          </w:tcPr>
          <w:p w14:paraId="60F7D9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1F52CB92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6585311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577816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14AC182C" w14:textId="77777777" w:rsidR="00F0644A" w:rsidRDefault="00F0644A" w:rsidP="00F0644A">
            <w:pPr>
              <w:pStyle w:val="bp"/>
              <w:spacing w:before="0" w:after="0"/>
            </w:pPr>
          </w:p>
        </w:tc>
      </w:tr>
      <w:tr w:rsidR="00F0644A" w14:paraId="781A5A14" w14:textId="77777777" w:rsidTr="009B2271">
        <w:tc>
          <w:tcPr>
            <w:tcW w:w="2414" w:type="dxa"/>
            <w:shd w:val="clear" w:color="auto" w:fill="E0E0E0"/>
          </w:tcPr>
          <w:p w14:paraId="02C58D4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0" w:type="dxa"/>
            <w:shd w:val="clear" w:color="auto" w:fill="auto"/>
          </w:tcPr>
          <w:p w14:paraId="6FC8A4C4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7F65EF35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0496CCB4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2837C00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7DCE8D94" w14:textId="77777777" w:rsidR="00F0644A" w:rsidRDefault="00F0644A" w:rsidP="00F0644A">
            <w:pPr>
              <w:pStyle w:val="bp"/>
              <w:spacing w:before="0" w:after="0"/>
            </w:pPr>
          </w:p>
        </w:tc>
      </w:tr>
    </w:tbl>
    <w:p w14:paraId="25FEA016" w14:textId="77777777" w:rsidR="00CC78FD" w:rsidRDefault="00CC78FD" w:rsidP="00374830">
      <w:pPr>
        <w:pStyle w:val="bp"/>
        <w:spacing w:before="0" w:after="0"/>
      </w:pPr>
    </w:p>
    <w:p w14:paraId="34503858" w14:textId="77777777" w:rsidR="00CC78FD" w:rsidRDefault="00CC78FD" w:rsidP="00374830">
      <w:pPr>
        <w:pStyle w:val="bp"/>
        <w:spacing w:before="0" w:after="0"/>
      </w:pPr>
    </w:p>
    <w:p w14:paraId="048E6555" w14:textId="77777777" w:rsidR="00CC78FD" w:rsidRDefault="00620BDD" w:rsidP="00374830">
      <w:pPr>
        <w:pStyle w:val="bp"/>
        <w:spacing w:before="0" w:after="0"/>
      </w:pPr>
      <w:r>
        <w:rPr>
          <w:noProof/>
        </w:rPr>
        <w:lastRenderedPageBreak/>
        <w:pict w14:anchorId="2191D877">
          <v:shape id="_x0000_s1034" type="#_x0000_t75" style="position:absolute;margin-left:285pt;margin-top:0;width:226.5pt;height:372.1pt;z-index:251664384;mso-position-horizontal-relative:margin;mso-position-vertical-relative:margin">
            <v:imagedata r:id="rId18" o:title="2018-05-27_20-24-13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732A104A" wp14:editId="2FBFD687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2DCA" w14:textId="77777777" w:rsidR="009B2271" w:rsidRDefault="00CE0375" w:rsidP="00374830">
      <w:pPr>
        <w:pStyle w:val="bp"/>
        <w:spacing w:before="0" w:after="0"/>
      </w:pPr>
      <w:r>
        <w:t>Sig</w:t>
      </w:r>
      <w:r w:rsidR="000724F0">
        <w:t>ned</w:t>
      </w:r>
      <w:r w:rsidR="009B2271">
        <w:t xml:space="preserve"> tester 2</w:t>
      </w:r>
      <w:r w:rsidR="000724F0">
        <w:t xml:space="preserve"> in welcome tester2 displayed when </w:t>
      </w:r>
      <w:r>
        <w:t xml:space="preserve">no sign in should have occurred </w:t>
      </w:r>
      <w:r w:rsidR="000724F0">
        <w:t xml:space="preserve">error message should say </w:t>
      </w:r>
    </w:p>
    <w:p w14:paraId="4B339C43" w14:textId="77777777" w:rsidR="00CC78FD" w:rsidRDefault="00CE0375" w:rsidP="00374830">
      <w:pPr>
        <w:pStyle w:val="bp"/>
        <w:spacing w:before="0" w:after="0"/>
      </w:pPr>
      <w:r w:rsidRPr="00CE0375">
        <w:t>password</w:t>
      </w:r>
      <w:r>
        <w:t>s don’t match, try again.</w:t>
      </w:r>
    </w:p>
    <w:p w14:paraId="15FE962D" w14:textId="77777777" w:rsidR="009B2271" w:rsidRDefault="009B2271" w:rsidP="00374830">
      <w:pPr>
        <w:pStyle w:val="bp"/>
        <w:spacing w:before="0" w:after="0"/>
      </w:pPr>
    </w:p>
    <w:p w14:paraId="62D3FC09" w14:textId="77777777" w:rsidR="009B2271" w:rsidRDefault="009B2271" w:rsidP="00374830">
      <w:pPr>
        <w:pStyle w:val="bp"/>
        <w:spacing w:before="0" w:after="0"/>
      </w:pPr>
    </w:p>
    <w:p w14:paraId="7978CE3E" w14:textId="77777777" w:rsidR="009B2271" w:rsidRDefault="009B2271" w:rsidP="00374830">
      <w:pPr>
        <w:pStyle w:val="bp"/>
        <w:spacing w:before="0" w:after="0"/>
      </w:pPr>
    </w:p>
    <w:p w14:paraId="2A8D0CB9" w14:textId="77777777" w:rsidR="009B2271" w:rsidRDefault="00F0644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6D95C564" wp14:editId="25C2910E">
            <wp:extent cx="2752725" cy="4524375"/>
            <wp:effectExtent l="0" t="0" r="9525" b="9525"/>
            <wp:docPr id="1" name="Picture 1" descr="2018-05-28_15-1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8-05-28_15-14-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D3C7" w14:textId="77777777" w:rsidR="009B2271" w:rsidRDefault="009B2271" w:rsidP="00374830">
      <w:pPr>
        <w:pStyle w:val="bp"/>
        <w:spacing w:before="0" w:after="0"/>
      </w:pPr>
    </w:p>
    <w:p w14:paraId="7922201A" w14:textId="77777777" w:rsidR="009B2271" w:rsidRDefault="009B2271" w:rsidP="00374830">
      <w:pPr>
        <w:pStyle w:val="bp"/>
        <w:spacing w:before="0" w:after="0"/>
      </w:pPr>
    </w:p>
    <w:p w14:paraId="2D368919" w14:textId="77777777" w:rsidR="009B2271" w:rsidRDefault="00F0644A" w:rsidP="00374830">
      <w:pPr>
        <w:pStyle w:val="bp"/>
        <w:spacing w:before="0" w:after="0"/>
      </w:pPr>
      <w:r>
        <w:t>Displayed passwords don’t match</w:t>
      </w:r>
    </w:p>
    <w:p w14:paraId="20364B7E" w14:textId="77777777" w:rsidR="009B2271" w:rsidRDefault="009B2271" w:rsidP="00374830">
      <w:pPr>
        <w:pStyle w:val="bp"/>
        <w:spacing w:before="0" w:after="0"/>
      </w:pPr>
    </w:p>
    <w:p w14:paraId="5DFAD838" w14:textId="77777777" w:rsidR="009B2271" w:rsidRDefault="009B2271" w:rsidP="00374830">
      <w:pPr>
        <w:pStyle w:val="bp"/>
        <w:spacing w:before="0" w:after="0"/>
      </w:pPr>
    </w:p>
    <w:p w14:paraId="7B45C610" w14:textId="77777777" w:rsidR="009B2271" w:rsidRDefault="009B2271" w:rsidP="00374830">
      <w:pPr>
        <w:pStyle w:val="bp"/>
        <w:spacing w:before="0" w:after="0"/>
      </w:pPr>
    </w:p>
    <w:p w14:paraId="3ECC5F54" w14:textId="77777777" w:rsidR="009B2271" w:rsidRDefault="009B2271" w:rsidP="00374830">
      <w:pPr>
        <w:pStyle w:val="bp"/>
        <w:spacing w:before="0" w:after="0"/>
      </w:pPr>
    </w:p>
    <w:p w14:paraId="4171FBBF" w14:textId="77777777" w:rsidR="009B2271" w:rsidRDefault="009B2271" w:rsidP="00374830">
      <w:pPr>
        <w:pStyle w:val="bp"/>
        <w:spacing w:before="0" w:after="0"/>
      </w:pPr>
    </w:p>
    <w:p w14:paraId="4CD3AD3F" w14:textId="77777777" w:rsidR="009B2271" w:rsidRDefault="009B2271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14:paraId="6E83D25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FAA2213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EA2B1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14:paraId="68072A0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22859D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0BAD6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14:paraId="3B725B0E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5E3DC4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1858CAB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14:paraId="35BBABA0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D1C073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4EC997" w14:textId="77777777"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14:paraId="14986732" w14:textId="77777777"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14:paraId="5402136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B3F762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2657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14:paraId="1579BBC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04E41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B71802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1721036F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688D72CB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14:paraId="2CF3EA95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7A266A15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C093D4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14:paraId="61AF5268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247B234F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230644A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4283671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4615F9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40512C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167633E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1DF95D5D" w14:textId="77777777"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027F7CC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14:paraId="6FE17B8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14:paraId="384E046E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40CB48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375F281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FB0DEE2" w14:textId="77777777"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F635B05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14:paraId="31A79D44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14:paraId="06491A5D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D85216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53D6067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890B7C4" w14:textId="77777777"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2E6BEC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14:paraId="2930E92D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546E2EE0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20924D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73604C3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4C216CF" w14:textId="77777777"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F1E3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14:paraId="3EADEF5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31C2A46F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32AFE0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1744D6D5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059264F" w14:textId="77777777" w:rsidR="00CC78FD" w:rsidRPr="00CC78FD" w:rsidRDefault="00CC78FD" w:rsidP="00CC78FD">
            <w:pPr>
              <w:pStyle w:val="bp"/>
              <w:spacing w:before="0" w:after="0"/>
            </w:pPr>
            <w:r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71F8B6E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14:paraId="6034AF8F" w14:textId="77777777"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14:paraId="603FEE6B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FAA67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46F266AC" w14:textId="77777777" w:rsidR="00CC78FD" w:rsidRDefault="00CC78FD" w:rsidP="00374830">
      <w:pPr>
        <w:pStyle w:val="bp"/>
        <w:spacing w:before="0" w:after="0"/>
      </w:pPr>
    </w:p>
    <w:p w14:paraId="5C599E4A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2430"/>
        <w:gridCol w:w="2160"/>
        <w:gridCol w:w="2520"/>
        <w:gridCol w:w="2155"/>
      </w:tblGrid>
      <w:tr w:rsidR="00CC78FD" w:rsidRPr="003F7E88" w14:paraId="0E022E71" w14:textId="77777777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1A53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3D928D9F" w14:textId="77777777" w:rsidTr="005806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BC6FE8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1DDC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9BC7C2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4B2D80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1D610A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2098CC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14:paraId="2BD05242" w14:textId="77777777" w:rsidTr="0058060C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14:paraId="3A4FD97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14:paraId="24576A40" w14:textId="77777777"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</w:tcPr>
          <w:p w14:paraId="4893EAE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</w:tcPr>
          <w:p w14:paraId="6DA8391F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tcBorders>
              <w:top w:val="single" w:sz="4" w:space="0" w:color="auto"/>
            </w:tcBorders>
            <w:shd w:val="clear" w:color="auto" w:fill="auto"/>
          </w:tcPr>
          <w:p w14:paraId="69A44ED9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tcBorders>
              <w:top w:val="single" w:sz="4" w:space="0" w:color="auto"/>
            </w:tcBorders>
            <w:shd w:val="clear" w:color="auto" w:fill="auto"/>
          </w:tcPr>
          <w:p w14:paraId="5F71CCF2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5E5D5B17" w14:textId="77777777" w:rsidTr="0058060C">
        <w:tc>
          <w:tcPr>
            <w:tcW w:w="1435" w:type="dxa"/>
            <w:shd w:val="clear" w:color="auto" w:fill="E0E0E0"/>
          </w:tcPr>
          <w:p w14:paraId="71F0687E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14:paraId="2EE5A4A8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2430" w:type="dxa"/>
            <w:shd w:val="clear" w:color="auto" w:fill="auto"/>
          </w:tcPr>
          <w:p w14:paraId="3AEA96A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54A335E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14589F1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26DBEE9A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7BCFC88D" w14:textId="77777777" w:rsidTr="0058060C">
        <w:trPr>
          <w:trHeight w:val="287"/>
        </w:trPr>
        <w:tc>
          <w:tcPr>
            <w:tcW w:w="1435" w:type="dxa"/>
            <w:shd w:val="clear" w:color="auto" w:fill="E0E0E0"/>
          </w:tcPr>
          <w:p w14:paraId="3E7C76B2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14:paraId="47E24F60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500BDF01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72770DF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5C60A0F0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020B051D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4DCC9AF1" w14:textId="77777777" w:rsidTr="0058060C">
        <w:tc>
          <w:tcPr>
            <w:tcW w:w="1435" w:type="dxa"/>
            <w:shd w:val="clear" w:color="auto" w:fill="E0E0E0"/>
          </w:tcPr>
          <w:p w14:paraId="6D4DD111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14:paraId="5D5A7614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7270D5A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6DC223B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4BE1039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125479AD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3D60F920" w14:textId="77777777" w:rsidR="00CC78FD" w:rsidRDefault="00620BDD" w:rsidP="00374830">
      <w:pPr>
        <w:pStyle w:val="bp"/>
        <w:spacing w:before="0" w:after="0"/>
      </w:pPr>
      <w:r>
        <w:rPr>
          <w:noProof/>
        </w:rPr>
        <w:lastRenderedPageBreak/>
        <w:pict w14:anchorId="34438627"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21" o:title="2018-05-19_18-18-29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1D7E4543" wp14:editId="1033CC92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17D7" w14:textId="77777777" w:rsidR="00CC78FD" w:rsidRDefault="00CC78FD" w:rsidP="00374830">
      <w:pPr>
        <w:pStyle w:val="bp"/>
        <w:spacing w:before="0" w:after="0"/>
      </w:pPr>
    </w:p>
    <w:p w14:paraId="1E997D6E" w14:textId="77777777" w:rsidR="00CC78FD" w:rsidRDefault="00CC78FD" w:rsidP="00374830">
      <w:pPr>
        <w:pStyle w:val="bp"/>
        <w:spacing w:before="0" w:after="0"/>
      </w:pPr>
    </w:p>
    <w:p w14:paraId="016DB523" w14:textId="77777777"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14:paraId="68CAC0D3" w14:textId="77777777" w:rsidR="003C4CAE" w:rsidRDefault="003C4CAE" w:rsidP="00374830">
      <w:pPr>
        <w:pStyle w:val="bp"/>
        <w:spacing w:before="0" w:after="0"/>
      </w:pPr>
    </w:p>
    <w:p w14:paraId="455458F0" w14:textId="77777777" w:rsidR="003C4CAE" w:rsidRDefault="003C4CAE" w:rsidP="00374830">
      <w:pPr>
        <w:pStyle w:val="bp"/>
        <w:spacing w:before="0" w:after="0"/>
      </w:pPr>
    </w:p>
    <w:p w14:paraId="4FE4BEE9" w14:textId="77777777" w:rsidR="003C4CAE" w:rsidRDefault="003C4CAE" w:rsidP="00374830">
      <w:pPr>
        <w:pStyle w:val="bp"/>
        <w:spacing w:before="0" w:after="0"/>
      </w:pPr>
    </w:p>
    <w:p w14:paraId="157CD4AD" w14:textId="77777777" w:rsidR="003C4CAE" w:rsidRDefault="003C4CAE" w:rsidP="00374830">
      <w:pPr>
        <w:pStyle w:val="bp"/>
        <w:spacing w:before="0" w:after="0"/>
      </w:pPr>
    </w:p>
    <w:p w14:paraId="70F7B721" w14:textId="77777777" w:rsidR="003C4CAE" w:rsidRDefault="003C4CAE" w:rsidP="00374830">
      <w:pPr>
        <w:pStyle w:val="bp"/>
        <w:spacing w:before="0" w:after="0"/>
      </w:pPr>
    </w:p>
    <w:p w14:paraId="6A39555C" w14:textId="77777777" w:rsidR="003C4CAE" w:rsidRDefault="003C4CAE" w:rsidP="00374830">
      <w:pPr>
        <w:pStyle w:val="bp"/>
        <w:spacing w:before="0" w:after="0"/>
      </w:pPr>
    </w:p>
    <w:p w14:paraId="348CABAD" w14:textId="77777777" w:rsidR="003C4CAE" w:rsidRDefault="003C4CAE" w:rsidP="00374830">
      <w:pPr>
        <w:pStyle w:val="bp"/>
        <w:spacing w:before="0" w:after="0"/>
      </w:pPr>
    </w:p>
    <w:p w14:paraId="13A2CBFD" w14:textId="77777777" w:rsidR="003C4CAE" w:rsidRDefault="00620BDD" w:rsidP="00374830">
      <w:pPr>
        <w:pStyle w:val="bp"/>
        <w:spacing w:before="0" w:after="0"/>
      </w:pPr>
      <w:r>
        <w:rPr>
          <w:noProof/>
        </w:rPr>
        <w:lastRenderedPageBreak/>
        <w:pict w14:anchorId="2E3BBD7B"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23" o:title="2018-05-19_18-18-56"/>
            <w10:wrap type="square" anchorx="margin" anchory="margin"/>
          </v:shape>
        </w:pict>
      </w:r>
    </w:p>
    <w:p w14:paraId="67786EF7" w14:textId="77777777" w:rsidR="003C4CAE" w:rsidRDefault="00620BDD" w:rsidP="00374830">
      <w:pPr>
        <w:pStyle w:val="bp"/>
        <w:spacing w:before="0" w:after="0"/>
      </w:pPr>
      <w:bookmarkStart w:id="3" w:name="_Hlk516064480"/>
      <w:r>
        <w:pict w14:anchorId="44E0D340">
          <v:shape id="_x0000_i1028" type="#_x0000_t75" style="width:201.75pt;height:324.75pt">
            <v:imagedata r:id="rId24" o:title="2018-05-19_18-18-38"/>
          </v:shape>
        </w:pict>
      </w:r>
      <w:bookmarkEnd w:id="3"/>
    </w:p>
    <w:p w14:paraId="1245F391" w14:textId="77777777" w:rsidR="003C4CAE" w:rsidRDefault="003C4CAE" w:rsidP="00374830">
      <w:pPr>
        <w:pStyle w:val="bp"/>
        <w:spacing w:before="0" w:after="0"/>
      </w:pPr>
    </w:p>
    <w:p w14:paraId="209DC27E" w14:textId="77777777"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14:paraId="5F3B13D1" w14:textId="77777777" w:rsidR="003C4CAE" w:rsidRDefault="003C4CAE" w:rsidP="00374830">
      <w:pPr>
        <w:pStyle w:val="bp"/>
        <w:spacing w:before="0" w:after="0"/>
      </w:pPr>
    </w:p>
    <w:p w14:paraId="78743408" w14:textId="77777777" w:rsidR="003C4CAE" w:rsidRDefault="003C4CAE" w:rsidP="00374830">
      <w:pPr>
        <w:pStyle w:val="bp"/>
        <w:spacing w:before="0" w:after="0"/>
      </w:pPr>
    </w:p>
    <w:p w14:paraId="1CFD0175" w14:textId="77777777" w:rsidR="003C4CAE" w:rsidRDefault="003C4CAE" w:rsidP="00374830">
      <w:pPr>
        <w:pStyle w:val="bp"/>
        <w:spacing w:before="0" w:after="0"/>
      </w:pPr>
    </w:p>
    <w:p w14:paraId="312DA45F" w14:textId="77777777" w:rsidR="00CC78FD" w:rsidRDefault="00CC78FD" w:rsidP="00374830">
      <w:pPr>
        <w:pStyle w:val="bp"/>
        <w:spacing w:before="0" w:after="0"/>
      </w:pPr>
    </w:p>
    <w:p w14:paraId="3F079333" w14:textId="77777777" w:rsidR="00CC78FD" w:rsidRDefault="00CC78FD" w:rsidP="00374830">
      <w:pPr>
        <w:pStyle w:val="bp"/>
        <w:spacing w:before="0" w:after="0"/>
      </w:pPr>
    </w:p>
    <w:p w14:paraId="20A6D855" w14:textId="77777777" w:rsidR="00CC78FD" w:rsidRDefault="00CC78FD" w:rsidP="00374830">
      <w:pPr>
        <w:pStyle w:val="bp"/>
        <w:spacing w:before="0" w:after="0"/>
      </w:pPr>
    </w:p>
    <w:p w14:paraId="3BC5EF53" w14:textId="77777777"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14:paraId="184C003D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37B10B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3CA328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14:paraId="40C177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B1DB4F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37338C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14:paraId="69B9195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1223B8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128DB" w14:textId="77777777"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14:paraId="4047E61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0D4EBB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924403" w14:textId="77777777"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14:paraId="2B337FF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1536A70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26FFE4" w14:textId="77777777"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14:paraId="47DAFC9B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C0A155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A3717" w14:textId="77777777" w:rsidR="00CE0375" w:rsidRPr="007B244F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</w:t>
            </w:r>
          </w:p>
          <w:p w14:paraId="6B200E8C" w14:textId="77777777" w:rsidR="00AD40C1" w:rsidRPr="007B244F" w:rsidRDefault="0015253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 xml:space="preserve">Second run </w:t>
            </w:r>
            <w:r w:rsidR="0058060C">
              <w:rPr>
                <w:b/>
                <w:bCs/>
                <w:color w:val="538135" w:themeColor="accent6" w:themeShade="BF"/>
              </w:rPr>
              <w:t>passed</w:t>
            </w:r>
          </w:p>
        </w:tc>
      </w:tr>
      <w:tr w:rsidR="00AD40C1" w:rsidRPr="00AD40C1" w14:paraId="0D1DA18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719A7F1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4C9606" w14:textId="77777777" w:rsidR="00AD40C1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  <w:r w:rsidR="0058060C">
              <w:rPr>
                <w:b/>
                <w:bCs/>
                <w:color w:val="FF0000"/>
              </w:rPr>
              <w:t>ed first run</w:t>
            </w:r>
          </w:p>
          <w:p w14:paraId="0B245D58" w14:textId="77777777" w:rsidR="0058060C" w:rsidRPr="006E6AD3" w:rsidRDefault="0058060C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58060C"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AD40C1" w:rsidRPr="00AD40C1" w14:paraId="4D39E8D4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4C9B5F8" w14:textId="77777777"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0956B85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EEAEC3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757521E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29A22A3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14:paraId="1B5E84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1A5E1FC" w14:textId="77777777"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DB59A4" w14:textId="77777777"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610A9AEE" w14:textId="77777777"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6EE678B2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AB1358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14:paraId="16575CB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4207956" w14:textId="77777777"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DB9E27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504F03B3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024DD973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7F9BC81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14:paraId="21CF6E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308BD056" w14:textId="77777777"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EC44B81" w14:textId="77777777"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919304" w14:textId="77777777"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  <w:r w:rsidR="00152531">
              <w:t>and limit options</w:t>
            </w:r>
          </w:p>
        </w:tc>
        <w:tc>
          <w:tcPr>
            <w:tcW w:w="714" w:type="dxa"/>
          </w:tcPr>
          <w:p w14:paraId="2AC1E3BC" w14:textId="77777777"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6B4A709F" w14:textId="77777777"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14:paraId="2156B307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DE190B1" w14:textId="77777777" w:rsidR="00AD40C1" w:rsidRPr="00AD40C1" w:rsidRDefault="00152531" w:rsidP="00AD40C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178934B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49B7788A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1E982D3D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F0C2E3D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237CDA3D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1ED75B" w14:textId="77777777" w:rsidR="0015253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838804C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</w:tcPr>
          <w:p w14:paraId="6A9EACF6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714" w:type="dxa"/>
          </w:tcPr>
          <w:p w14:paraId="645E52E6" w14:textId="77777777" w:rsidR="00152531" w:rsidRDefault="00152531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119F3339" w14:textId="77777777" w:rsidR="00152531" w:rsidRPr="00AD40C1" w:rsidRDefault="0015253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026A653E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7CD2969" w14:textId="77777777" w:rsidR="00152531" w:rsidRPr="00AD40C1" w:rsidRDefault="00152531" w:rsidP="0015253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4BA4D0D" w14:textId="77777777" w:rsidR="00152531" w:rsidRPr="00AD40C1" w:rsidRDefault="00152531" w:rsidP="0015253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5A2AD67F" w14:textId="77777777" w:rsidR="00152531" w:rsidRPr="00AD40C1" w:rsidRDefault="00152531" w:rsidP="0015253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387399C2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DE763A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37F75F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6BAAAA7" w14:textId="77777777" w:rsidR="00152531" w:rsidRPr="00AD40C1" w:rsidRDefault="00152531" w:rsidP="0015253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231AC2E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46A70D38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11B2F324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92675BC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1A9FEEF1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BDDD900" w14:textId="77777777" w:rsidR="00152531" w:rsidRDefault="00152531" w:rsidP="0015253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8DAC579" w14:textId="77777777" w:rsidR="00152531" w:rsidRPr="00AD40C1" w:rsidRDefault="00152531" w:rsidP="0015253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D658CC" w14:textId="77777777" w:rsidR="00152531" w:rsidRPr="00AD40C1" w:rsidRDefault="00152531" w:rsidP="00152531">
            <w:pPr>
              <w:pStyle w:val="bp"/>
              <w:spacing w:before="0" w:after="0"/>
            </w:pPr>
            <w:r>
              <w:t>Should say Guest and limit options</w:t>
            </w:r>
          </w:p>
        </w:tc>
        <w:tc>
          <w:tcPr>
            <w:tcW w:w="714" w:type="dxa"/>
          </w:tcPr>
          <w:p w14:paraId="79195988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C8CA4ED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079825F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49E5B09" w14:textId="77777777" w:rsidR="00152531" w:rsidRPr="00AD40C1" w:rsidRDefault="00152531" w:rsidP="0015253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A1726AF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7533ED2D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641EBCE0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A40BC03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08B7B10" w14:textId="77777777"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0015279A" wp14:editId="469D0142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 wp14:anchorId="1046114E" wp14:editId="6B1293A8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D4BB" w14:textId="77777777" w:rsidR="00CE0375" w:rsidRDefault="00CE0375" w:rsidP="00374830">
      <w:pPr>
        <w:pStyle w:val="bp"/>
        <w:spacing w:before="0" w:after="0"/>
      </w:pPr>
    </w:p>
    <w:p w14:paraId="5B79BB16" w14:textId="77777777"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r w:rsidR="00152531">
        <w:t xml:space="preserve"> and options not limited</w:t>
      </w:r>
      <w:r>
        <w:t xml:space="preserve">                                           </w:t>
      </w:r>
    </w:p>
    <w:p w14:paraId="680B2653" w14:textId="77777777" w:rsidR="006E6AD3" w:rsidRDefault="00620BDD" w:rsidP="00374830">
      <w:pPr>
        <w:pStyle w:val="bp"/>
        <w:spacing w:before="0" w:after="0"/>
      </w:pPr>
      <w:r>
        <w:rPr>
          <w:noProof/>
        </w:rPr>
        <w:lastRenderedPageBreak/>
        <w:pict w14:anchorId="42B78852">
          <v:shape id="_x0000_s1039" type="#_x0000_t75" style="position:absolute;margin-left:274pt;margin-top:0;width:218.1pt;height:358.6pt;z-index:251667456;mso-position-horizontal-relative:margin;mso-position-vertical-relative:margin">
            <v:imagedata r:id="rId27" o:title="2018-05-27_20-51-12"/>
            <w10:wrap type="square" anchorx="margin" anchory="margin"/>
          </v:shape>
        </w:pict>
      </w:r>
      <w:r w:rsidR="000724F0">
        <w:rPr>
          <w:noProof/>
          <w:lang w:val="en-AU" w:eastAsia="en-AU"/>
        </w:rPr>
        <w:drawing>
          <wp:anchor distT="0" distB="0" distL="114300" distR="114300" simplePos="0" relativeHeight="251665408" behindDoc="0" locked="0" layoutInCell="1" allowOverlap="1" wp14:anchorId="15F58809" wp14:editId="0770775F">
            <wp:simplePos x="0" y="0"/>
            <wp:positionH relativeFrom="margin">
              <wp:posOffset>-211455</wp:posOffset>
            </wp:positionH>
            <wp:positionV relativeFrom="margin">
              <wp:posOffset>0</wp:posOffset>
            </wp:positionV>
            <wp:extent cx="2677795" cy="4563110"/>
            <wp:effectExtent l="0" t="0" r="8255" b="8890"/>
            <wp:wrapSquare wrapText="bothSides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CA1BE4" w14:textId="77777777" w:rsidR="006E6AD3" w:rsidRDefault="006E6AD3" w:rsidP="00374830">
      <w:pPr>
        <w:pStyle w:val="bp"/>
        <w:spacing w:before="0" w:after="0"/>
      </w:pPr>
    </w:p>
    <w:p w14:paraId="7A9CB638" w14:textId="77777777" w:rsidR="00152531" w:rsidRDefault="00152531" w:rsidP="00374830">
      <w:pPr>
        <w:pStyle w:val="bp"/>
        <w:spacing w:before="0" w:after="0"/>
      </w:pPr>
    </w:p>
    <w:p w14:paraId="69076B9E" w14:textId="77777777" w:rsidR="00152531" w:rsidRDefault="00152531" w:rsidP="00374830">
      <w:pPr>
        <w:pStyle w:val="bp"/>
        <w:spacing w:before="0" w:after="0"/>
      </w:pPr>
    </w:p>
    <w:p w14:paraId="5CB86E2E" w14:textId="77777777" w:rsidR="00152531" w:rsidRDefault="00152531" w:rsidP="00374830">
      <w:pPr>
        <w:pStyle w:val="bp"/>
        <w:spacing w:before="0" w:after="0"/>
      </w:pPr>
    </w:p>
    <w:p w14:paraId="2A67B620" w14:textId="77777777" w:rsidR="00152531" w:rsidRDefault="00152531" w:rsidP="00374830">
      <w:pPr>
        <w:pStyle w:val="bp"/>
        <w:spacing w:before="0" w:after="0"/>
      </w:pPr>
    </w:p>
    <w:p w14:paraId="67C2B42D" w14:textId="77777777" w:rsidR="00152531" w:rsidRDefault="00152531" w:rsidP="00374830">
      <w:pPr>
        <w:pStyle w:val="bp"/>
        <w:spacing w:before="0" w:after="0"/>
      </w:pPr>
    </w:p>
    <w:p w14:paraId="33871849" w14:textId="77777777" w:rsidR="00152531" w:rsidRDefault="00152531" w:rsidP="00374830">
      <w:pPr>
        <w:pStyle w:val="bp"/>
        <w:spacing w:before="0" w:after="0"/>
      </w:pPr>
    </w:p>
    <w:p w14:paraId="60BB7E9C" w14:textId="77777777" w:rsidR="00152531" w:rsidRDefault="00152531" w:rsidP="00374830">
      <w:pPr>
        <w:pStyle w:val="bp"/>
        <w:spacing w:before="0" w:after="0"/>
      </w:pPr>
    </w:p>
    <w:p w14:paraId="13F51B90" w14:textId="77777777" w:rsidR="00152531" w:rsidRDefault="00152531" w:rsidP="00374830">
      <w:pPr>
        <w:pStyle w:val="bp"/>
        <w:spacing w:before="0" w:after="0"/>
      </w:pPr>
    </w:p>
    <w:p w14:paraId="3D2F2493" w14:textId="77777777" w:rsidR="00152531" w:rsidRDefault="00152531" w:rsidP="00374830">
      <w:pPr>
        <w:pStyle w:val="bp"/>
        <w:spacing w:before="0" w:after="0"/>
      </w:pPr>
    </w:p>
    <w:p w14:paraId="549AFD42" w14:textId="77777777" w:rsidR="00152531" w:rsidRDefault="00152531" w:rsidP="00374830">
      <w:pPr>
        <w:pStyle w:val="bp"/>
        <w:spacing w:before="0" w:after="0"/>
      </w:pPr>
    </w:p>
    <w:p w14:paraId="58F2AF5B" w14:textId="77777777" w:rsidR="00152531" w:rsidRDefault="00152531" w:rsidP="00374830">
      <w:pPr>
        <w:pStyle w:val="bp"/>
        <w:spacing w:before="0" w:after="0"/>
      </w:pPr>
    </w:p>
    <w:p w14:paraId="713E22DA" w14:textId="77777777" w:rsidR="00152531" w:rsidRDefault="00152531" w:rsidP="00374830">
      <w:pPr>
        <w:pStyle w:val="bp"/>
        <w:spacing w:before="0" w:after="0"/>
      </w:pPr>
    </w:p>
    <w:p w14:paraId="77CBFB81" w14:textId="77777777" w:rsidR="00152531" w:rsidRDefault="00152531" w:rsidP="00374830">
      <w:pPr>
        <w:pStyle w:val="bp"/>
        <w:spacing w:before="0" w:after="0"/>
      </w:pPr>
    </w:p>
    <w:p w14:paraId="677C7CDF" w14:textId="77777777" w:rsidR="00152531" w:rsidRDefault="00152531" w:rsidP="00374830">
      <w:pPr>
        <w:pStyle w:val="bp"/>
        <w:spacing w:before="0" w:after="0"/>
      </w:pPr>
    </w:p>
    <w:p w14:paraId="2DCF5E57" w14:textId="77777777" w:rsidR="00152531" w:rsidRDefault="00152531" w:rsidP="00374830">
      <w:pPr>
        <w:pStyle w:val="bp"/>
        <w:spacing w:before="0" w:after="0"/>
      </w:pPr>
    </w:p>
    <w:p w14:paraId="0762F598" w14:textId="77777777" w:rsidR="00152531" w:rsidRDefault="00152531" w:rsidP="00374830">
      <w:pPr>
        <w:pStyle w:val="bp"/>
        <w:spacing w:before="0" w:after="0"/>
      </w:pPr>
    </w:p>
    <w:p w14:paraId="7A746E5B" w14:textId="77777777" w:rsidR="00152531" w:rsidRDefault="00152531" w:rsidP="00374830">
      <w:pPr>
        <w:pStyle w:val="bp"/>
        <w:spacing w:before="0" w:after="0"/>
      </w:pPr>
    </w:p>
    <w:p w14:paraId="5FBA845B" w14:textId="77777777" w:rsidR="00152531" w:rsidRDefault="00152531" w:rsidP="00374830">
      <w:pPr>
        <w:pStyle w:val="bp"/>
        <w:spacing w:before="0" w:after="0"/>
      </w:pPr>
    </w:p>
    <w:p w14:paraId="11747519" w14:textId="77777777" w:rsidR="00152531" w:rsidRDefault="00152531" w:rsidP="00374830">
      <w:pPr>
        <w:pStyle w:val="bp"/>
        <w:spacing w:before="0" w:after="0"/>
      </w:pPr>
    </w:p>
    <w:p w14:paraId="3BBCF1FC" w14:textId="77777777" w:rsidR="00152531" w:rsidRDefault="00152531" w:rsidP="00374830">
      <w:pPr>
        <w:pStyle w:val="bp"/>
        <w:spacing w:before="0" w:after="0"/>
      </w:pPr>
    </w:p>
    <w:p w14:paraId="5A9C2956" w14:textId="77777777" w:rsidR="00152531" w:rsidRDefault="00152531" w:rsidP="00374830">
      <w:pPr>
        <w:pStyle w:val="bp"/>
        <w:spacing w:before="0" w:after="0"/>
      </w:pPr>
    </w:p>
    <w:p w14:paraId="33EAAB73" w14:textId="77777777" w:rsidR="00152531" w:rsidRDefault="00152531" w:rsidP="00374830">
      <w:pPr>
        <w:pStyle w:val="bp"/>
        <w:spacing w:before="0" w:after="0"/>
      </w:pPr>
    </w:p>
    <w:p w14:paraId="4CC02122" w14:textId="77777777" w:rsidR="00152531" w:rsidRDefault="00152531" w:rsidP="00374830">
      <w:pPr>
        <w:pStyle w:val="bp"/>
        <w:spacing w:before="0" w:after="0"/>
      </w:pPr>
    </w:p>
    <w:p w14:paraId="01C404B3" w14:textId="77777777" w:rsidR="00152531" w:rsidRDefault="00152531" w:rsidP="00374830">
      <w:pPr>
        <w:pStyle w:val="bp"/>
        <w:spacing w:before="0" w:after="0"/>
      </w:pPr>
    </w:p>
    <w:p w14:paraId="57F4F75B" w14:textId="77777777" w:rsidR="00152531" w:rsidRDefault="00152531" w:rsidP="00374830">
      <w:pPr>
        <w:pStyle w:val="bp"/>
        <w:spacing w:before="0" w:after="0"/>
      </w:pPr>
    </w:p>
    <w:p w14:paraId="6BC23DF8" w14:textId="77777777" w:rsidR="00152531" w:rsidRDefault="00152531" w:rsidP="00374830">
      <w:pPr>
        <w:pStyle w:val="bp"/>
        <w:spacing w:before="0" w:after="0"/>
      </w:pPr>
    </w:p>
    <w:p w14:paraId="15D030C2" w14:textId="77777777" w:rsidR="00152531" w:rsidRDefault="00152531" w:rsidP="00374830">
      <w:pPr>
        <w:pStyle w:val="bp"/>
        <w:spacing w:before="0" w:after="0"/>
      </w:pPr>
    </w:p>
    <w:p w14:paraId="6EEB380C" w14:textId="77777777" w:rsidR="00152531" w:rsidRDefault="00152531" w:rsidP="00374830">
      <w:pPr>
        <w:pStyle w:val="bp"/>
        <w:spacing w:before="0" w:after="0"/>
      </w:pPr>
    </w:p>
    <w:p w14:paraId="50D21FB1" w14:textId="77777777" w:rsidR="006E6AD3" w:rsidRDefault="00CE0375" w:rsidP="00374830">
      <w:pPr>
        <w:pStyle w:val="bp"/>
        <w:spacing w:before="0" w:after="0"/>
      </w:pPr>
      <w:r>
        <w:t>Hit cancel returned to register screen</w:t>
      </w:r>
      <w:r w:rsidR="00152531">
        <w:t xml:space="preserve">                                         Second run changed to guest and limited options</w:t>
      </w:r>
    </w:p>
    <w:p w14:paraId="2816A28B" w14:textId="77777777" w:rsidR="00CE0375" w:rsidRDefault="00CE0375" w:rsidP="00374830">
      <w:pPr>
        <w:pStyle w:val="bp"/>
        <w:spacing w:before="0" w:after="0"/>
      </w:pPr>
    </w:p>
    <w:p w14:paraId="07666ECA" w14:textId="77777777" w:rsidR="00CE0375" w:rsidRDefault="00CE0375" w:rsidP="00374830">
      <w:pPr>
        <w:pStyle w:val="bp"/>
        <w:spacing w:before="0" w:after="0"/>
      </w:pPr>
    </w:p>
    <w:p w14:paraId="7FB4E903" w14:textId="77777777" w:rsidR="006E6AD3" w:rsidRDefault="006E6AD3" w:rsidP="00374830">
      <w:pPr>
        <w:pStyle w:val="bp"/>
        <w:spacing w:before="0" w:after="0"/>
      </w:pPr>
    </w:p>
    <w:p w14:paraId="5A5C09AE" w14:textId="77777777" w:rsidR="006E6AD3" w:rsidRDefault="006E6AD3" w:rsidP="00374830">
      <w:pPr>
        <w:pStyle w:val="bp"/>
        <w:spacing w:before="0" w:after="0"/>
      </w:pPr>
    </w:p>
    <w:p w14:paraId="17EC4024" w14:textId="77777777"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Charnes Nell" w:date="2018-06-05T09:44:00Z" w:initials="CN">
    <w:p w14:paraId="3FD1EAC2" w14:textId="6B8D90E3" w:rsidR="004F604A" w:rsidRDefault="004F604A">
      <w:pPr>
        <w:pStyle w:val="CommentText"/>
      </w:pPr>
      <w:r>
        <w:rPr>
          <w:rStyle w:val="CommentReference"/>
        </w:rPr>
        <w:annotationRef/>
      </w:r>
      <w:r>
        <w:t>Do you know why it failed?</w:t>
      </w:r>
    </w:p>
  </w:comment>
  <w:comment w:id="2" w:author="Michelle" w:date="2018-06-06T16:03:00Z" w:initials="M">
    <w:p w14:paraId="2BFBD67D" w14:textId="1258DB0A" w:rsidR="004F604A" w:rsidRDefault="004F604A">
      <w:pPr>
        <w:pStyle w:val="CommentText"/>
      </w:pPr>
      <w:r>
        <w:rPr>
          <w:rStyle w:val="CommentReference"/>
        </w:rPr>
        <w:annotationRef/>
      </w:r>
      <w:r>
        <w:t>No I don’t but its working now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D1EAC2" w15:done="0"/>
  <w15:commentEx w15:paraId="2BFBD67D" w15:paraIdParent="3FD1EAC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D1EAC2" w16cid:durableId="1EC0D9FD"/>
  <w16cid:commentId w16cid:paraId="2BFBD67D" w16cid:durableId="1EC2844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88CDED" w14:textId="77777777" w:rsidR="00620BDD" w:rsidRDefault="00620BDD">
      <w:r>
        <w:separator/>
      </w:r>
    </w:p>
  </w:endnote>
  <w:endnote w:type="continuationSeparator" w:id="0">
    <w:p w14:paraId="0FB0321A" w14:textId="77777777" w:rsidR="00620BDD" w:rsidRDefault="00620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82B18C" w14:textId="77777777" w:rsidR="004F604A" w:rsidRDefault="004F60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E220B9" w14:textId="77777777" w:rsidR="004F604A" w:rsidRDefault="004F604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BC8EA" w14:textId="77777777" w:rsidR="004F604A" w:rsidRDefault="004F604A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71D18">
      <w:rPr>
        <w:rStyle w:val="PageNumber"/>
        <w:noProof/>
      </w:rPr>
      <w:t>19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71D18">
      <w:rPr>
        <w:rStyle w:val="PageNumber"/>
        <w:noProof/>
      </w:rPr>
      <w:t>19</w:t>
    </w:r>
    <w:r>
      <w:rPr>
        <w:rStyle w:val="PageNumber"/>
      </w:rPr>
      <w:fldChar w:fldCharType="end"/>
    </w:r>
  </w:p>
  <w:p w14:paraId="6B978954" w14:textId="77777777" w:rsidR="004F604A" w:rsidRDefault="004F604A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C21981" w14:textId="77777777" w:rsidR="00620BDD" w:rsidRDefault="00620BDD">
      <w:r>
        <w:separator/>
      </w:r>
    </w:p>
  </w:footnote>
  <w:footnote w:type="continuationSeparator" w:id="0">
    <w:p w14:paraId="05DDE0B7" w14:textId="77777777" w:rsidR="00620BDD" w:rsidRDefault="00620B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F604A" w14:paraId="5CA35DD5" w14:textId="77777777">
      <w:tc>
        <w:tcPr>
          <w:tcW w:w="6379" w:type="dxa"/>
        </w:tcPr>
        <w:p w14:paraId="037C3C67" w14:textId="77777777" w:rsidR="004F604A" w:rsidRDefault="004F604A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14:paraId="5025FE8E" w14:textId="77777777" w:rsidR="004F604A" w:rsidRDefault="004F604A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4F604A" w14:paraId="02DA4EC8" w14:textId="77777777">
      <w:tc>
        <w:tcPr>
          <w:tcW w:w="6379" w:type="dxa"/>
        </w:tcPr>
        <w:p w14:paraId="0253A2D4" w14:textId="77777777" w:rsidR="004F604A" w:rsidRDefault="004F604A" w:rsidP="00B71A35">
          <w:r>
            <w:t>Register account</w:t>
          </w:r>
        </w:p>
      </w:tc>
      <w:tc>
        <w:tcPr>
          <w:tcW w:w="3179" w:type="dxa"/>
        </w:tcPr>
        <w:p w14:paraId="5D9A4873" w14:textId="4ACE69DF" w:rsidR="004F604A" w:rsidRDefault="004F604A" w:rsidP="00471D18">
          <w:r>
            <w:t xml:space="preserve">  Date:  </w:t>
          </w:r>
          <w:r w:rsidR="00471D18">
            <w:t>09/06/2018</w:t>
          </w:r>
        </w:p>
      </w:tc>
    </w:tr>
  </w:tbl>
  <w:p w14:paraId="0C0D0176" w14:textId="77777777" w:rsidR="004F604A" w:rsidRDefault="004F604A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arnes Nell">
    <w15:presenceInfo w15:providerId="Windows Live" w15:userId="988cb3c238eabf15"/>
  </w15:person>
  <w15:person w15:author="Michelle">
    <w15:presenceInfo w15:providerId="Windows Live" w15:userId="05ca5b4843f055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011E3"/>
    <w:rsid w:val="00127DBF"/>
    <w:rsid w:val="00152531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71D18"/>
    <w:rsid w:val="004A0610"/>
    <w:rsid w:val="004A279E"/>
    <w:rsid w:val="004A4B81"/>
    <w:rsid w:val="004A71EF"/>
    <w:rsid w:val="004D1C11"/>
    <w:rsid w:val="004E2328"/>
    <w:rsid w:val="004E420D"/>
    <w:rsid w:val="004F4FB4"/>
    <w:rsid w:val="004F604A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060C"/>
    <w:rsid w:val="00587210"/>
    <w:rsid w:val="005B48A6"/>
    <w:rsid w:val="005E1449"/>
    <w:rsid w:val="005E2ADA"/>
    <w:rsid w:val="005F0EB8"/>
    <w:rsid w:val="00604AE4"/>
    <w:rsid w:val="00620950"/>
    <w:rsid w:val="00620BDD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3593C"/>
    <w:rsid w:val="0074307D"/>
    <w:rsid w:val="00752B41"/>
    <w:rsid w:val="00756932"/>
    <w:rsid w:val="007606FF"/>
    <w:rsid w:val="00772DAC"/>
    <w:rsid w:val="00780A9A"/>
    <w:rsid w:val="0079105A"/>
    <w:rsid w:val="00796CD4"/>
    <w:rsid w:val="007B244F"/>
    <w:rsid w:val="007C0EA0"/>
    <w:rsid w:val="007C41CD"/>
    <w:rsid w:val="007D644A"/>
    <w:rsid w:val="007D7134"/>
    <w:rsid w:val="007E31CA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227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4DF5"/>
    <w:rsid w:val="00B2544B"/>
    <w:rsid w:val="00B3013D"/>
    <w:rsid w:val="00B3144A"/>
    <w:rsid w:val="00B5620B"/>
    <w:rsid w:val="00B71A35"/>
    <w:rsid w:val="00B76FE7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574ED"/>
    <w:rsid w:val="00C62812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A4DB3"/>
    <w:rsid w:val="00EB04C1"/>
    <w:rsid w:val="00EB45AC"/>
    <w:rsid w:val="00ED1B99"/>
    <w:rsid w:val="00EE05CC"/>
    <w:rsid w:val="00EF0DE2"/>
    <w:rsid w:val="00EF2C19"/>
    <w:rsid w:val="00F01165"/>
    <w:rsid w:val="00F0644A"/>
    <w:rsid w:val="00F30EEB"/>
    <w:rsid w:val="00F45076"/>
    <w:rsid w:val="00F909B2"/>
    <w:rsid w:val="00FA6249"/>
    <w:rsid w:val="00FC06BC"/>
    <w:rsid w:val="00FC1914"/>
    <w:rsid w:val="00FC58BC"/>
    <w:rsid w:val="00FD4100"/>
    <w:rsid w:val="00FE1707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4412E3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ommentSubject">
    <w:name w:val="annotation subject"/>
    <w:basedOn w:val="CommentText"/>
    <w:next w:val="CommentText"/>
    <w:link w:val="CommentSubjectChar"/>
    <w:rsid w:val="00B76FE7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B76FE7"/>
    <w:rPr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B76FE7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microsoft.com/office/2011/relationships/commentsExtended" Target="commentsExtended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405F6-C8E0-4245-AC5E-0788BB1DE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554</TotalTime>
  <Pages>19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 Vinall</cp:lastModifiedBy>
  <cp:revision>22</cp:revision>
  <cp:lastPrinted>2003-10-05T22:49:00Z</cp:lastPrinted>
  <dcterms:created xsi:type="dcterms:W3CDTF">2018-05-09T12:11:00Z</dcterms:created>
  <dcterms:modified xsi:type="dcterms:W3CDTF">2018-06-09T09:15:00Z</dcterms:modified>
</cp:coreProperties>
</file>